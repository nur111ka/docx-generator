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2225" w14:textId="77777777" w:rsidR="00AC528C" w:rsidRDefault="00000000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П О С Т А Н О В Л Е Н И Е</w:t>
      </w:r>
    </w:p>
    <w:p w14:paraId="5067BB9C" w14:textId="77777777" w:rsidR="00AC528C" w:rsidRDefault="00000000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об ограничении выезда</w:t>
      </w:r>
    </w:p>
    <w:p w14:paraId="3695252A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12BF9FC4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color w:val="1F1F1F"/>
          <w:sz w:val="24"/>
          <w:szCs w:val="24"/>
          <w:lang w:eastAsia="ru-RU"/>
        </w:rPr>
        <w:t>10 июня 2024 года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  <w:t xml:space="preserve"> г. Бишкек</w:t>
      </w:r>
    </w:p>
    <w:p w14:paraId="5C60DE12" w14:textId="77777777" w:rsidR="00AC528C" w:rsidRDefault="00AC528C">
      <w:p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0B343767" w14:textId="77777777" w:rsidR="00AC528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Судебный исполнитель Подразделения службы судебных исполнителей Первомайского района города Бишкек, рассмотрев исполнительное производство за № 01-2/Ё/25,</w:t>
      </w:r>
    </w:p>
    <w:p w14:paraId="6D3E1C3E" w14:textId="77777777" w:rsidR="00AC528C" w:rsidRDefault="00000000">
      <w:pPr>
        <w:spacing w:after="0" w:line="276" w:lineRule="auto"/>
        <w:jc w:val="center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У С Т А Н О В И Л:</w:t>
      </w:r>
    </w:p>
    <w:p w14:paraId="02CE6EB6" w14:textId="77777777" w:rsidR="00AC528C" w:rsidRDefault="00AC528C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4479FD14" w14:textId="77777777" w:rsidR="00AC528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В Подразделение службы судебных исполнителей Первомайского района города Бишкек поступил на исполнение исполнительный документ – исполнительный лист (Л)</w:t>
      </w:r>
    </w:p>
    <w:p w14:paraId="16EED49E" w14:textId="77777777" w:rsidR="00AC528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Должнику (</w:t>
      </w: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Д)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вручено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</w:t>
      </w:r>
    </w:p>
    <w:p w14:paraId="635F6E8A" w14:textId="77777777" w:rsidR="00AC528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В соответствии с п.1, ст.52 и ст.51 Закона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Кыргызской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Республики «О статусе судебных исполнителей и об исполнительном производстве», в целях реального, полного и своевременного исполнения исполнительного производства, руководствуясь ст.12, ст.23, ст.51 и ст.52 Закона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Кыргызской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Республики «о статусе судебных исполнителей и об исполнительном производстве», судебный исполнитель:</w:t>
      </w:r>
    </w:p>
    <w:p w14:paraId="5F20865D" w14:textId="77777777" w:rsidR="00AC528C" w:rsidRDefault="00AC528C">
      <w:pPr>
        <w:spacing w:after="0" w:line="276" w:lineRule="auto"/>
        <w:jc w:val="center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</w:p>
    <w:p w14:paraId="7DCF7CA4" w14:textId="77777777" w:rsidR="00AC528C" w:rsidRDefault="00000000">
      <w:pPr>
        <w:spacing w:after="0" w:line="276" w:lineRule="auto"/>
        <w:jc w:val="center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П О С Т А Н О В И Л:</w:t>
      </w:r>
    </w:p>
    <w:p w14:paraId="1BED9E22" w14:textId="77777777" w:rsidR="00AC528C" w:rsidRDefault="00AC528C">
      <w:pPr>
        <w:spacing w:after="0" w:line="276" w:lineRule="auto"/>
        <w:jc w:val="center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</w:p>
    <w:p w14:paraId="05D85041" w14:textId="77777777" w:rsidR="00AC528C" w:rsidRDefault="00000000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Временно ограничить выезд за пределы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Кыргызской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Республики должника </w:t>
      </w: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(ПИН)</w:t>
      </w:r>
    </w:p>
    <w:p w14:paraId="568B6F2E" w14:textId="77777777" w:rsidR="00AC528C" w:rsidRDefault="00000000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Исполнение возложить на Главное Управление пограничного контроля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Кыргызской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Республики, в части ограничения выезда.</w:t>
      </w:r>
    </w:p>
    <w:p w14:paraId="3E351FF0" w14:textId="77777777" w:rsidR="00AC528C" w:rsidRDefault="00000000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О принятых мерах и в случае обнаружения должника поставить в известность судебного исполнителя раб. тел: (0312) 56-58-67. Данное постановление подлежит немедленному исполнению. Постановление может быть обжаловано вышестоящему судебному исполнителю или в соответствующий суд в течение 10 (десяти) дней.</w:t>
      </w:r>
    </w:p>
    <w:p w14:paraId="17170711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6976D896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0F5FE24A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Судебный исполнитель </w:t>
      </w:r>
    </w:p>
    <w:p w14:paraId="6C78E4A8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ПССИ Первомайского района города Бишкек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val="en-US" w:eastAsia="ru-RU"/>
        </w:rPr>
        <w:tab/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Талгарбеков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val="en-US" w:eastAsia="ru-RU"/>
        </w:rPr>
        <w:t xml:space="preserve"> М.Т.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  <w:t xml:space="preserve"> </w:t>
      </w:r>
    </w:p>
    <w:p w14:paraId="74E8EE93" w14:textId="77777777" w:rsidR="00AC528C" w:rsidRDefault="00000000">
      <w:pPr>
        <w:spacing w:after="0" w:line="240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br w:type="page"/>
      </w:r>
    </w:p>
    <w:p w14:paraId="27156CAC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7BF6D248" w14:textId="77777777" w:rsidR="00AC528C" w:rsidRDefault="00000000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П О С Т А Н О В Л Е Н И Е</w:t>
      </w:r>
    </w:p>
    <w:p w14:paraId="46EDFF27" w14:textId="77777777" w:rsidR="00AC528C" w:rsidRDefault="00000000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о возвращении исполнительного документа, по которому взыскание не производилось или произведено не в полном объеме</w:t>
      </w:r>
    </w:p>
    <w:p w14:paraId="336263B2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6097660D" w14:textId="77777777" w:rsidR="00AC528C" w:rsidRDefault="00000000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color w:val="1F1F1F"/>
          <w:sz w:val="24"/>
          <w:szCs w:val="24"/>
          <w:lang w:eastAsia="ru-RU"/>
        </w:rPr>
        <w:t>29 июня 2024 год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                                                      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г.Бишкек</w:t>
      </w:r>
      <w:proofErr w:type="spellEnd"/>
    </w:p>
    <w:p w14:paraId="2B32D804" w14:textId="77777777" w:rsidR="00AC528C" w:rsidRDefault="00AC528C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5895DC61" w14:textId="77777777" w:rsidR="00AC528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Судебный исполнитель Подразделения службы судебных исполнителей Первомайского района города Бишкек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Талгарбеков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Марс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Таштанбекович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, рассмотрев исполнительное производство за № 01-2/Ё/25,</w:t>
      </w:r>
    </w:p>
    <w:p w14:paraId="083467A8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5D795984" w14:textId="77777777" w:rsidR="00AC528C" w:rsidRDefault="00000000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У С Т А Н О В И Л:</w:t>
      </w:r>
    </w:p>
    <w:p w14:paraId="136C13B8" w14:textId="77777777" w:rsidR="00AC528C" w:rsidRDefault="00AC528C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343D2980" w14:textId="77777777" w:rsidR="00AC528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В ПССИ Первомайского района города Бишкек на исполнение поступил исполнительный документ – исполнительный лист (Л)</w:t>
      </w:r>
    </w:p>
    <w:p w14:paraId="296DDB0F" w14:textId="77777777" w:rsidR="00AC528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В ходе исполнения исполнительного производства должник по указанному адресу не проживает, о чем составлен акт. Постановлением судебного исполнителя директору наложено временное ограничение на выезд из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Кыргызской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Республики.</w:t>
      </w:r>
    </w:p>
    <w:p w14:paraId="767993D4" w14:textId="77777777" w:rsidR="00AC528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При проверке имущественного положения должника согласно справкам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Госрегистра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от </w:t>
      </w:r>
      <w:r>
        <w:rPr>
          <w:rFonts w:ascii="Times New Roman" w:eastAsia="Times New Roman" w:hAnsi="Times New Roman"/>
          <w:b/>
          <w:color w:val="1F1F1F"/>
          <w:sz w:val="24"/>
          <w:szCs w:val="24"/>
          <w:lang w:eastAsia="ru-RU"/>
        </w:rPr>
        <w:t>15 декабря 2023 года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, какое-либо имущество, на которое по закону может быть обращено взыскание в счет погашения долга, не обнаружено, в связи с чем исполнить требование исполнительного документа не представляется возможным.</w:t>
      </w:r>
    </w:p>
    <w:p w14:paraId="312933DD" w14:textId="77777777" w:rsidR="00AC528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В силу ст. 114 Закона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Кыргызской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Республики «О статусе судебных исполнителей и об исполнительном производстве» исполнительный документ, по которому взыскание не производилось или произведено не в полном объеме, возвращается взыскателю, если по указанному взыскателем адресу должник не проживает или не работает, должник-организация – не находится либо отсутствует имущество должника, подлежащее взысканию, за исключением некоторых случаев. </w:t>
      </w:r>
    </w:p>
    <w:p w14:paraId="14B764E7" w14:textId="77777777" w:rsidR="00AC528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На основании изложенного, руководствуясь п. 4, ч. 1, ст. 114 Закона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Кыргызской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Республики «о статусе судебных исполнителей и об исполнительном производстве», судебный исполнитель,</w:t>
      </w:r>
    </w:p>
    <w:p w14:paraId="5AA6AD8F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475D3744" w14:textId="77777777" w:rsidR="00AC528C" w:rsidRDefault="00000000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П О С Т А Н О В И Л:</w:t>
      </w:r>
    </w:p>
    <w:p w14:paraId="5E1E1041" w14:textId="77777777" w:rsidR="00AC528C" w:rsidRDefault="00AC528C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426284AD" w14:textId="77777777" w:rsidR="00AC528C" w:rsidRDefault="00000000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Возвратить исполнительный документ – исполнительный лист (Л), без исполнения.</w:t>
      </w:r>
    </w:p>
    <w:p w14:paraId="5888AC60" w14:textId="77777777" w:rsidR="00AC528C" w:rsidRDefault="00000000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Разъяснить взыскателю (В), что возврат исполнительного документа не является препятствием для повторного его предъявления к исполнителю в пределах сроков давности по территориальности.</w:t>
      </w:r>
    </w:p>
    <w:p w14:paraId="0E49BC50" w14:textId="77777777" w:rsidR="00AC528C" w:rsidRDefault="00000000">
      <w:pPr>
        <w:pStyle w:val="a3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Данное постановление может быть обжаловано вышестоящему судебному исполнителю или в соответствующий суд в течение 10 дней.</w:t>
      </w:r>
    </w:p>
    <w:p w14:paraId="3DCA0FF2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0BD28A50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Судебный исполнитель</w:t>
      </w:r>
    </w:p>
    <w:p w14:paraId="2710D8E9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ПССИ Первомайского района города Бишкек:                                            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Талгарбеков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М.Т.</w:t>
      </w:r>
    </w:p>
    <w:p w14:paraId="4C5E1ED0" w14:textId="77777777" w:rsidR="00AC528C" w:rsidRDefault="00000000">
      <w:pPr>
        <w:spacing w:after="0" w:line="240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br w:type="page"/>
      </w:r>
    </w:p>
    <w:p w14:paraId="51D0E5EE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</w:p>
    <w:p w14:paraId="5611C988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№ 01-2/Ё/2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                                                         (ВА)</w:t>
      </w:r>
    </w:p>
    <w:p w14:paraId="036D39BB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</w:p>
    <w:p w14:paraId="104C6DD0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</w:p>
    <w:p w14:paraId="5F1D84D9" w14:textId="77777777" w:rsidR="00AC528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Подразделение службы судебных исполнителей Первомайского района города Бишкек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возвращает исполнительный документ (Л), согласно постановлению от 13 июня 2024 года.</w:t>
      </w:r>
    </w:p>
    <w:p w14:paraId="0A7E7332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</w:p>
    <w:p w14:paraId="3015EA08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Приложение:</w:t>
      </w:r>
    </w:p>
    <w:p w14:paraId="53BFF678" w14:textId="77777777" w:rsidR="00AC528C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Исполнительный документ (Л№)</w:t>
      </w:r>
    </w:p>
    <w:p w14:paraId="065F30F7" w14:textId="77777777" w:rsidR="00AC528C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Постановление от 13.06.2024 г.</w:t>
      </w:r>
    </w:p>
    <w:p w14:paraId="0CE61F44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734A3BA2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Судебный исполнитель </w:t>
      </w:r>
    </w:p>
    <w:p w14:paraId="01DE9E15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ПССИ Первомайского района города Бишкек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  <w:t xml:space="preserve">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Талгарбеков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М.Т.</w:t>
      </w:r>
    </w:p>
    <w:p w14:paraId="54633237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7C8A56B9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622DF9E1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18D8248D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36FEF9B5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6EBE6F57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№ 01-2/Ё/2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                                                         (ВА)</w:t>
      </w:r>
    </w:p>
    <w:p w14:paraId="1AC24D9A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</w:p>
    <w:p w14:paraId="2B27BD20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</w:p>
    <w:p w14:paraId="2E8F4699" w14:textId="77777777" w:rsidR="00AC528C" w:rsidRDefault="00000000">
      <w:pPr>
        <w:spacing w:after="0" w:line="276" w:lineRule="auto"/>
        <w:ind w:firstLine="708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Подразделение службы судебных исполнителей Первомайского района города Бишкек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возвращает исполнительный документ (Л), согласно постановлению от 13 июня 2024 года.</w:t>
      </w:r>
    </w:p>
    <w:p w14:paraId="49942A7B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</w:p>
    <w:p w14:paraId="542E94C9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Приложение:</w:t>
      </w:r>
    </w:p>
    <w:p w14:paraId="1A0ED6A3" w14:textId="77777777" w:rsidR="00AC528C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Исполнительный документ (Л№)</w:t>
      </w:r>
    </w:p>
    <w:p w14:paraId="464CE91B" w14:textId="77777777" w:rsidR="00AC528C" w:rsidRDefault="0000000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Постановление от </w:t>
      </w:r>
      <w:r>
        <w:rPr>
          <w:rFonts w:ascii="Times New Roman" w:eastAsia="Times New Roman" w:hAnsi="Times New Roman"/>
          <w:b/>
          <w:color w:val="1F1F1F"/>
          <w:sz w:val="24"/>
          <w:szCs w:val="24"/>
          <w:lang w:eastAsia="ru-RU"/>
        </w:rPr>
        <w:t>13.06.2024 г.</w:t>
      </w:r>
    </w:p>
    <w:p w14:paraId="0F978C00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43E291A6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Судебный исполнитель </w:t>
      </w:r>
    </w:p>
    <w:p w14:paraId="65FA693D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ПССИ Первомайского района города Бишкек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  <w:t xml:space="preserve">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Талгарбеков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М.Т.</w:t>
      </w:r>
    </w:p>
    <w:p w14:paraId="52A4447E" w14:textId="77777777" w:rsidR="00AC528C" w:rsidRDefault="00AC528C">
      <w:pPr>
        <w:spacing w:after="0" w:line="276" w:lineRule="auto"/>
        <w:jc w:val="center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</w:p>
    <w:p w14:paraId="02E46EDE" w14:textId="77777777" w:rsidR="00AC528C" w:rsidRDefault="00000000">
      <w:pPr>
        <w:spacing w:after="0" w:line="240" w:lineRule="auto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br w:type="page"/>
      </w:r>
    </w:p>
    <w:p w14:paraId="107DED01" w14:textId="77777777" w:rsidR="00AC528C" w:rsidRDefault="00000000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ПОСТАНОВЛЕНИЕ</w:t>
      </w:r>
    </w:p>
    <w:p w14:paraId="49F9F53D" w14:textId="77777777" w:rsidR="00AC528C" w:rsidRDefault="00000000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о наложении ареста</w:t>
      </w:r>
    </w:p>
    <w:p w14:paraId="154206A5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color w:val="1F1F1F"/>
          <w:sz w:val="24"/>
          <w:szCs w:val="24"/>
          <w:lang w:eastAsia="ru-RU"/>
        </w:rPr>
        <w:t>10 июня 2024 года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  <w:t>г. Бишкек</w:t>
      </w:r>
    </w:p>
    <w:p w14:paraId="2105A77C" w14:textId="77777777" w:rsidR="00AC528C" w:rsidRDefault="00AC528C">
      <w:p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70F6F4B8" w14:textId="77777777" w:rsidR="00AC528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Судебный исполнитель Подразделения службы судебных исполнителей Первомайского района города Бишкек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Талгарбеков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Марс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Таштанбекович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, рассмотрев материалы исполнительного производства за №01-2/Ё/25,</w:t>
      </w:r>
    </w:p>
    <w:p w14:paraId="4D172B48" w14:textId="77777777" w:rsidR="00AC528C" w:rsidRDefault="00AC528C">
      <w:pPr>
        <w:spacing w:after="0" w:line="276" w:lineRule="auto"/>
        <w:jc w:val="center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</w:p>
    <w:p w14:paraId="0CE44D57" w14:textId="77777777" w:rsidR="00AC528C" w:rsidRDefault="00000000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УСТАНОВИЛ:</w:t>
      </w:r>
    </w:p>
    <w:p w14:paraId="2D77B077" w14:textId="77777777" w:rsidR="00AC528C" w:rsidRDefault="00AC528C">
      <w:pPr>
        <w:spacing w:after="0" w:line="276" w:lineRule="auto"/>
        <w:ind w:firstLine="708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63B97F00" w14:textId="77777777" w:rsidR="00AC528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В ПССИ Первомайского района города Бишкек находится на исполнении исполнительный документ – исполнительный лист (Л)</w:t>
      </w:r>
    </w:p>
    <w:p w14:paraId="5E49FE90" w14:textId="77777777" w:rsidR="00AC528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В ходе исполнения исполнительного производства установлено, что должнику (Д) зарегистрировано право собственности на недвижимое имущество: </w:t>
      </w:r>
    </w:p>
    <w:p w14:paraId="57B7B2CD" w14:textId="77777777" w:rsidR="00AC528C" w:rsidRDefault="00000000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(З)</w:t>
      </w:r>
    </w:p>
    <w:p w14:paraId="3D53502B" w14:textId="77777777" w:rsidR="00AC528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Таким образом, в целях обеспечения исполнения исполнительного производства, руководствуясь ст. 55 Закона «Об исполнительном производстве и о статусе судебных исполнителей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Кыргызской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Республики», судебный исполнитель:</w:t>
      </w:r>
    </w:p>
    <w:p w14:paraId="40375877" w14:textId="77777777" w:rsidR="00AC528C" w:rsidRDefault="00AC528C">
      <w:pPr>
        <w:spacing w:after="0" w:line="276" w:lineRule="auto"/>
        <w:jc w:val="center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</w:p>
    <w:p w14:paraId="264994B7" w14:textId="77777777" w:rsidR="00AC528C" w:rsidRDefault="00000000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ПОСТАНОВИЛ:</w:t>
      </w:r>
    </w:p>
    <w:p w14:paraId="6FDAEEE5" w14:textId="77777777" w:rsidR="00AC528C" w:rsidRDefault="00AC528C">
      <w:pPr>
        <w:spacing w:after="0" w:line="276" w:lineRule="auto"/>
        <w:ind w:left="360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3D0BACCB" w14:textId="77777777" w:rsidR="00AC528C" w:rsidRDefault="00000000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Наложить арест на недвижимое имущество, принадлежащие на праве собственности </w:t>
      </w: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(Д)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:</w:t>
      </w:r>
    </w:p>
    <w:p w14:paraId="03F0CD47" w14:textId="77777777" w:rsidR="00AC528C" w:rsidRDefault="00000000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(З)</w:t>
      </w:r>
    </w:p>
    <w:p w14:paraId="47FFD4FD" w14:textId="77777777" w:rsidR="00AC528C" w:rsidRDefault="00000000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Копию настоящего постановления направить для дальнейшего исполнения в Октябрьское районное управление по землеустройству и регистрации прав на недвижимое имущество.</w:t>
      </w:r>
    </w:p>
    <w:p w14:paraId="3C9AD097" w14:textId="77777777" w:rsidR="00AC528C" w:rsidRDefault="00000000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Данное постановление подлежит немедленному исполнению и может быть обжаловано вышестоящему судебному исполнителю или в соответствующий суд в течение 10 дней.</w:t>
      </w:r>
    </w:p>
    <w:p w14:paraId="1A41132A" w14:textId="77777777" w:rsidR="00AC528C" w:rsidRDefault="00AC528C">
      <w:p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4D88F1B9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Судебный исполнитель </w:t>
      </w:r>
    </w:p>
    <w:p w14:paraId="19AE1A47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ПССИ Первомайского района города Бишкек: 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  <w:t xml:space="preserve">М.Т.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Талгарбеков</w:t>
      </w:r>
      <w:proofErr w:type="spellEnd"/>
    </w:p>
    <w:p w14:paraId="4732E7FD" w14:textId="77777777" w:rsidR="00AC528C" w:rsidRDefault="00000000">
      <w:pPr>
        <w:spacing w:after="0" w:line="240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br w:type="page"/>
      </w:r>
    </w:p>
    <w:p w14:paraId="06FAB8B8" w14:textId="77777777" w:rsidR="00AC528C" w:rsidRDefault="00000000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П О С Т А Н О В Л Е Н И Е</w:t>
      </w:r>
    </w:p>
    <w:p w14:paraId="5B8D1C38" w14:textId="77777777" w:rsidR="00AC528C" w:rsidRDefault="00000000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о наложении ареста</w:t>
      </w:r>
    </w:p>
    <w:p w14:paraId="4F808515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107E5052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color w:val="1F1F1F"/>
          <w:sz w:val="24"/>
          <w:szCs w:val="24"/>
          <w:lang w:eastAsia="ru-RU"/>
        </w:rPr>
        <w:t>10 июня 2024 года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  <w:t>г. Бишкек</w:t>
      </w:r>
    </w:p>
    <w:p w14:paraId="58DC1D86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0F657F51" w14:textId="77777777" w:rsidR="00AC528C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Судебный исполнитель Подразделения службы судебных исполнителей Первомайского района города Бишкек </w:t>
      </w:r>
      <w:proofErr w:type="spellStart"/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Талгарбеков</w:t>
      </w:r>
      <w:proofErr w:type="spellEnd"/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 xml:space="preserve"> М.Т.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, рассмотрев материалы исполнительного производства № 01-2/Ё/25,</w:t>
      </w:r>
    </w:p>
    <w:p w14:paraId="43D1ED8A" w14:textId="77777777" w:rsidR="00AC528C" w:rsidRDefault="00AC528C">
      <w:pPr>
        <w:spacing w:after="0" w:line="276" w:lineRule="auto"/>
        <w:jc w:val="center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</w:p>
    <w:p w14:paraId="679299ED" w14:textId="77777777" w:rsidR="00AC528C" w:rsidRDefault="00000000">
      <w:pPr>
        <w:spacing w:after="0" w:line="276" w:lineRule="auto"/>
        <w:jc w:val="center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У С Т А Н О В И Л:</w:t>
      </w:r>
    </w:p>
    <w:p w14:paraId="7E280E48" w14:textId="77777777" w:rsidR="00AC528C" w:rsidRDefault="00AC528C">
      <w:pPr>
        <w:spacing w:after="0" w:line="276" w:lineRule="auto"/>
        <w:jc w:val="center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</w:p>
    <w:p w14:paraId="61B8E3A7" w14:textId="77777777" w:rsidR="00AC528C" w:rsidRDefault="00000000">
      <w:pPr>
        <w:spacing w:after="0" w:line="276" w:lineRule="auto"/>
        <w:ind w:firstLine="360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В ПССИ Первомайского района города Бишкек находится на исполнении исполнительный документ – исполнительный лист (Л)</w:t>
      </w:r>
    </w:p>
    <w:p w14:paraId="0D02757B" w14:textId="77777777" w:rsidR="00AC528C" w:rsidRDefault="00000000">
      <w:pPr>
        <w:spacing w:after="0" w:line="276" w:lineRule="auto"/>
        <w:ind w:firstLine="360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В ходе исполнения исполнительного производства установлено, что согласно справке ГУ «УНАА» ГРС при Правительстве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Кыргызской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Республики от </w:t>
      </w:r>
      <w:r>
        <w:rPr>
          <w:rFonts w:ascii="Times New Roman" w:eastAsia="Times New Roman" w:hAnsi="Times New Roman"/>
          <w:b/>
          <w:color w:val="1F1F1F"/>
          <w:sz w:val="24"/>
          <w:szCs w:val="24"/>
          <w:lang w:eastAsia="ru-RU"/>
        </w:rPr>
        <w:t>05 июня 2024 года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за должником зарегистрированы следующие автомашины: </w:t>
      </w:r>
    </w:p>
    <w:p w14:paraId="3261B42B" w14:textId="77777777" w:rsidR="00AC528C" w:rsidRDefault="00000000">
      <w:pPr>
        <w:pStyle w:val="a3"/>
        <w:numPr>
          <w:ilvl w:val="0"/>
          <w:numId w:val="4"/>
        </w:numPr>
        <w:spacing w:after="0" w:line="276" w:lineRule="auto"/>
        <w:ind w:left="1134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(А)</w:t>
      </w:r>
    </w:p>
    <w:p w14:paraId="6949B035" w14:textId="77777777" w:rsidR="00AC528C" w:rsidRDefault="00000000">
      <w:pPr>
        <w:spacing w:after="0" w:line="276" w:lineRule="auto"/>
        <w:ind w:firstLine="360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Таким образом, в целях обеспечения исполнения исполнительного производства, руководствуясь ст. 59 и ст. 55 Закона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Кыргызской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Республики «о статусе судебных исполнителей и об исполнительном производстве», судебный исполнитель:</w:t>
      </w:r>
    </w:p>
    <w:p w14:paraId="4AF9D23F" w14:textId="77777777" w:rsidR="00AC528C" w:rsidRDefault="00AC528C">
      <w:pPr>
        <w:spacing w:after="0" w:line="276" w:lineRule="auto"/>
        <w:jc w:val="center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</w:p>
    <w:p w14:paraId="6D03916D" w14:textId="77777777" w:rsidR="00AC528C" w:rsidRDefault="00000000">
      <w:pPr>
        <w:spacing w:after="0" w:line="276" w:lineRule="auto"/>
        <w:jc w:val="center"/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П О С Т А Н О В И Л:</w:t>
      </w:r>
    </w:p>
    <w:p w14:paraId="3CEEFAEF" w14:textId="77777777" w:rsidR="00AC528C" w:rsidRDefault="00AC528C">
      <w:pPr>
        <w:spacing w:after="0" w:line="276" w:lineRule="auto"/>
        <w:jc w:val="center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371D71B9" w14:textId="77777777" w:rsidR="00AC528C" w:rsidRDefault="00000000">
      <w:pPr>
        <w:pStyle w:val="a3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Наложить арест на следующие автомашины, принадлежащие на праве собственности </w:t>
      </w: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(Д)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:</w:t>
      </w:r>
    </w:p>
    <w:p w14:paraId="7FA0AA4F" w14:textId="77777777" w:rsidR="00AC528C" w:rsidRDefault="00000000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1F1F1F"/>
          <w:sz w:val="24"/>
          <w:szCs w:val="24"/>
          <w:lang w:eastAsia="ru-RU"/>
        </w:rPr>
        <w:t>(А)</w:t>
      </w:r>
    </w:p>
    <w:p w14:paraId="51B28C50" w14:textId="77777777" w:rsidR="00AC528C" w:rsidRDefault="00000000">
      <w:pPr>
        <w:pStyle w:val="a3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Копию настоящего постановления направить для дальнейшего исполнения в департамент регистрации транспортных средств ГРС при ПКР.</w:t>
      </w:r>
    </w:p>
    <w:p w14:paraId="49BDBD64" w14:textId="77777777" w:rsidR="00AC528C" w:rsidRDefault="00000000">
      <w:pPr>
        <w:pStyle w:val="a3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Данное постановление подлежит немедленному исполнению и может быть обжаловано вышестоящему судебному исполнителю или в соответствующий суд в течение 10 дней.</w:t>
      </w:r>
    </w:p>
    <w:p w14:paraId="0F17877D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14B577F1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</w:p>
    <w:p w14:paraId="10C70E81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Судебный исполнитель </w:t>
      </w:r>
    </w:p>
    <w:p w14:paraId="3F8415F3" w14:textId="77777777" w:rsidR="00AC528C" w:rsidRDefault="00000000">
      <w:pPr>
        <w:spacing w:after="0" w:line="276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ПССИ Первомайского района города Бишкек</w:t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ab/>
        <w:t xml:space="preserve"> </w:t>
      </w:r>
      <w:proofErr w:type="spellStart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>Талгарбеков</w:t>
      </w:r>
      <w:proofErr w:type="spellEnd"/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t xml:space="preserve"> М.Т.</w:t>
      </w:r>
    </w:p>
    <w:p w14:paraId="494ACFC3" w14:textId="77777777" w:rsidR="00AC528C" w:rsidRDefault="00000000">
      <w:pPr>
        <w:spacing w:after="0" w:line="240" w:lineRule="auto"/>
        <w:rPr>
          <w:rFonts w:ascii="Times New Roman" w:eastAsia="Times New Roman" w:hAnsi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F1F1F"/>
          <w:sz w:val="24"/>
          <w:szCs w:val="24"/>
          <w:lang w:eastAsia="ru-RU"/>
        </w:rPr>
        <w:br w:type="page"/>
      </w:r>
    </w:p>
    <w:p w14:paraId="5611466D" w14:textId="77777777" w:rsidR="00AC528C" w:rsidRDefault="00AC528C">
      <w:pPr>
        <w:spacing w:after="0" w:line="276" w:lineRule="auto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6FC7B496" w14:textId="77777777" w:rsidR="00AC528C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№ 01-2/Ё/2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                                                            (ВА)</w:t>
      </w:r>
    </w:p>
    <w:p w14:paraId="5B67DB65" w14:textId="77777777" w:rsidR="00AC528C" w:rsidRDefault="00AC528C">
      <w:pPr>
        <w:spacing w:after="0" w:line="240" w:lineRule="auto"/>
        <w:ind w:firstLine="708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3A58AA1A" w14:textId="77777777" w:rsidR="00AC528C" w:rsidRDefault="0000000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Подразделение службы судебных исполнителей Первомайского района города Бишкек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возвращает Вам исполнительный документ (Л)</w:t>
      </w:r>
    </w:p>
    <w:p w14:paraId="76827D4F" w14:textId="77777777" w:rsidR="00AC528C" w:rsidRDefault="0000000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 ходе исполнения исполнительного листа на движимое и недвижимое имущество должника был наложен арест судебным исполнителем. </w:t>
      </w:r>
    </w:p>
    <w:p w14:paraId="070E460D" w14:textId="77777777" w:rsidR="00AC528C" w:rsidRDefault="0000000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Вам необходимо обратиться в суд для изменения способа и порядка взыскания задолженности.</w:t>
      </w:r>
    </w:p>
    <w:p w14:paraId="49A2080F" w14:textId="77777777" w:rsidR="00AC528C" w:rsidRDefault="00000000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Приложение:</w:t>
      </w:r>
    </w:p>
    <w:p w14:paraId="681C0F26" w14:textId="77777777" w:rsidR="00AC528C" w:rsidRDefault="00000000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Исполнительный документ (Л№)</w:t>
      </w:r>
    </w:p>
    <w:p w14:paraId="177E0DA2" w14:textId="77777777" w:rsidR="00AC528C" w:rsidRDefault="00000000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Копия постановления. </w:t>
      </w:r>
    </w:p>
    <w:p w14:paraId="59DDB7BF" w14:textId="77777777" w:rsidR="00AC528C" w:rsidRDefault="0000000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Судебный исполнитель </w:t>
      </w:r>
    </w:p>
    <w:p w14:paraId="29DF078F" w14:textId="77777777" w:rsidR="00AC528C" w:rsidRDefault="0000000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ПССИ Первомайского района города Бишкек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Талгарбеков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М.Т.</w:t>
      </w:r>
    </w:p>
    <w:p w14:paraId="6C31C560" w14:textId="77777777" w:rsidR="00AC528C" w:rsidRDefault="00AC528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C6DD834" w14:textId="77777777" w:rsidR="00AC528C" w:rsidRDefault="00AC528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D0C2520" w14:textId="77777777" w:rsidR="00AC528C" w:rsidRDefault="00AC528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5F8F51F" w14:textId="77777777" w:rsidR="00AC528C" w:rsidRDefault="00AC528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AE07E73" w14:textId="77777777" w:rsidR="00AC528C" w:rsidRDefault="00AC528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15FF9F7" w14:textId="77777777" w:rsidR="00AC528C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№ 01-2/Ё/2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                                                            (ВА)</w:t>
      </w:r>
    </w:p>
    <w:p w14:paraId="2A0539B2" w14:textId="77777777" w:rsidR="00AC528C" w:rsidRDefault="00AC528C">
      <w:pPr>
        <w:spacing w:after="0" w:line="240" w:lineRule="auto"/>
        <w:ind w:firstLine="708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258327A6" w14:textId="77777777" w:rsidR="00AC528C" w:rsidRDefault="0000000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Подразделение службы судебных исполнителей Первомайского района города Бишкек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возвращает Вам исполнительный документ (Л)</w:t>
      </w:r>
    </w:p>
    <w:p w14:paraId="3394D7CF" w14:textId="77777777" w:rsidR="00AC528C" w:rsidRDefault="0000000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 ходе исполнения исполнительного листа на движимое и недвижимое имущество должника был наложен арест судебным исполнителем. </w:t>
      </w:r>
    </w:p>
    <w:p w14:paraId="7027E521" w14:textId="77777777" w:rsidR="00AC528C" w:rsidRDefault="0000000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Вам необходимо обратиться в суд для изменения способа и порядка взыскания задолженности.</w:t>
      </w:r>
    </w:p>
    <w:p w14:paraId="458E2763" w14:textId="77777777" w:rsidR="00AC528C" w:rsidRDefault="00000000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Приложение:</w:t>
      </w:r>
    </w:p>
    <w:p w14:paraId="7989D94D" w14:textId="77777777" w:rsidR="00AC528C" w:rsidRDefault="00000000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Исполнительный документ (Л№)</w:t>
      </w:r>
    </w:p>
    <w:p w14:paraId="38626518" w14:textId="77777777" w:rsidR="00AC528C" w:rsidRDefault="00000000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Копия постановления. </w:t>
      </w:r>
    </w:p>
    <w:p w14:paraId="31CD28CE" w14:textId="77777777" w:rsidR="00AC528C" w:rsidRDefault="0000000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Судебный исполнитель </w:t>
      </w:r>
    </w:p>
    <w:p w14:paraId="26A32D92" w14:textId="77777777" w:rsidR="00AC528C" w:rsidRDefault="0000000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ПССИ Первомайского района города Бишкек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Талгарбеков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М.Т.</w:t>
      </w:r>
    </w:p>
    <w:p w14:paraId="5D17FF7F" w14:textId="77777777" w:rsidR="00AC528C" w:rsidRDefault="000000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</w:p>
    <w:p w14:paraId="7CB19395" w14:textId="77777777" w:rsidR="00AC528C" w:rsidRDefault="00AC528C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377C346" w14:textId="77777777" w:rsidR="00AC528C" w:rsidRDefault="0000000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 О С Т А Н О В Л Е Н И Е</w:t>
      </w:r>
    </w:p>
    <w:p w14:paraId="648B2FEA" w14:textId="77777777" w:rsidR="00AC528C" w:rsidRDefault="0000000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взыскании исполнительского сбора</w:t>
      </w:r>
    </w:p>
    <w:p w14:paraId="4ABA1BE5" w14:textId="77777777" w:rsidR="00AC528C" w:rsidRDefault="00AC528C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60CCEBA4" w14:textId="77777777" w:rsidR="00AC528C" w:rsidRDefault="00000000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06.06.2024 г.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г. Бишкек</w:t>
      </w:r>
    </w:p>
    <w:p w14:paraId="3078EF69" w14:textId="77777777" w:rsidR="00AC528C" w:rsidRDefault="00000000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Судебный исполнитель Подразделения службы судебных исполнителей Первомайского района города Бишкек </w:t>
      </w:r>
      <w:proofErr w:type="spellStart"/>
      <w:r>
        <w:rPr>
          <w:rFonts w:ascii="Times New Roman" w:hAnsi="Times New Roman"/>
          <w:bCs/>
          <w:sz w:val="24"/>
          <w:szCs w:val="24"/>
        </w:rPr>
        <w:t>Талгарбеков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Марс </w:t>
      </w:r>
      <w:proofErr w:type="spellStart"/>
      <w:r>
        <w:rPr>
          <w:rFonts w:ascii="Times New Roman" w:hAnsi="Times New Roman"/>
          <w:bCs/>
          <w:sz w:val="24"/>
          <w:szCs w:val="24"/>
        </w:rPr>
        <w:t>Таштанбекович</w:t>
      </w:r>
      <w:proofErr w:type="spellEnd"/>
      <w:r>
        <w:rPr>
          <w:rFonts w:ascii="Times New Roman" w:hAnsi="Times New Roman"/>
          <w:sz w:val="24"/>
          <w:szCs w:val="24"/>
        </w:rPr>
        <w:t>, рассмотрев материалы исполнительного производства № 01-2/Ё/2,</w:t>
      </w:r>
    </w:p>
    <w:p w14:paraId="2A855A26" w14:textId="77777777" w:rsidR="00AC528C" w:rsidRDefault="00000000">
      <w:pPr>
        <w:spacing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 С Т А Н О В И Л:</w:t>
      </w:r>
    </w:p>
    <w:p w14:paraId="58E036D3" w14:textId="77777777" w:rsidR="00AC528C" w:rsidRDefault="00000000">
      <w:pPr>
        <w:spacing w:after="0"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Подразделении службы судебных исполнителей Первомайского района города Бишкек находится на исполнении исполнительный документ – исполнительный лист (Л)</w:t>
      </w:r>
    </w:p>
    <w:p w14:paraId="2CA42062" w14:textId="77777777" w:rsidR="00AC528C" w:rsidRDefault="00000000">
      <w:pPr>
        <w:spacing w:after="0"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ходе исполнения исполнительного документа должнику </w:t>
      </w:r>
      <w:r>
        <w:rPr>
          <w:rFonts w:ascii="Times New Roman" w:hAnsi="Times New Roman"/>
          <w:bCs/>
          <w:sz w:val="24"/>
          <w:szCs w:val="24"/>
        </w:rPr>
        <w:t>(Д)</w:t>
      </w:r>
      <w:r>
        <w:rPr>
          <w:rFonts w:ascii="Times New Roman" w:hAnsi="Times New Roman"/>
          <w:sz w:val="24"/>
          <w:szCs w:val="24"/>
        </w:rPr>
        <w:t xml:space="preserve"> было вручено предложение о добровольном исполнении, но решение суда не исполнено.</w:t>
      </w:r>
    </w:p>
    <w:p w14:paraId="2F7B2060" w14:textId="77777777" w:rsidR="00AC528C" w:rsidRDefault="00000000">
      <w:pPr>
        <w:spacing w:after="0"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соответствии с ч. 4 ст. 129 Закона </w:t>
      </w:r>
      <w:proofErr w:type="spellStart"/>
      <w:r>
        <w:rPr>
          <w:rFonts w:ascii="Times New Roman" w:hAnsi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/>
          <w:sz w:val="24"/>
          <w:szCs w:val="24"/>
        </w:rPr>
        <w:t xml:space="preserve"> Республики «о статусе судебных исполнителей и об исполнительном производстве», в случае неисполнения требования исполнительного документа имущественного характера в срок, установленный судебным исполнителем для добровольного исполнения указанного документа, судебный исполнитель выносит постановление, по которому с должника взыскивается исполнительский сбор в размере 10 процентов от подлежащей взысканию суммы или стоимости взыскиваемого имущества, но не менее пяти расчетных показателей.   </w:t>
      </w:r>
    </w:p>
    <w:p w14:paraId="2195D560" w14:textId="77777777" w:rsidR="00AC528C" w:rsidRDefault="00000000">
      <w:pPr>
        <w:spacing w:after="0"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основании изложенного, руководствуясь п. 1, ч. 1, ст. 12, ст. 23, ч. 4, ст. 129 Закона </w:t>
      </w:r>
      <w:proofErr w:type="spellStart"/>
      <w:r>
        <w:rPr>
          <w:rFonts w:ascii="Times New Roman" w:hAnsi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/>
          <w:sz w:val="24"/>
          <w:szCs w:val="24"/>
        </w:rPr>
        <w:t xml:space="preserve"> Республики «О статусе судебных исполнителей и об исполнительном производстве», судебный исполнитель,</w:t>
      </w:r>
    </w:p>
    <w:p w14:paraId="0C2776D4" w14:textId="77777777" w:rsidR="00AC528C" w:rsidRDefault="00AC528C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61066A45" w14:textId="77777777" w:rsidR="00AC528C" w:rsidRDefault="00000000">
      <w:pPr>
        <w:spacing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 О С Т А Н О В И Л:</w:t>
      </w:r>
    </w:p>
    <w:p w14:paraId="4E27CF4D" w14:textId="77777777" w:rsidR="00AC528C" w:rsidRDefault="00000000">
      <w:pPr>
        <w:pStyle w:val="a3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Взыскать (ПИН), исполнительский сбор в размере 10% от подлежащей взысканию суммы (С) сомов, то есть (СБ) сома.</w:t>
      </w:r>
    </w:p>
    <w:p w14:paraId="6848AEF0" w14:textId="77777777" w:rsidR="00AC528C" w:rsidRDefault="00000000">
      <w:pPr>
        <w:pStyle w:val="a3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Исполнительский сбор в размере (СБ) сома подлежит перечислению по следующим реквизитам: Чуйский филиал ОАО РСК Банк, код 14224900, расчетный счет: 4402051102003243, БИК 440001, ИНН 00303199910207. Ф.И.О. судебного исполнителя: </w:t>
      </w:r>
      <w:proofErr w:type="spellStart"/>
      <w:r>
        <w:rPr>
          <w:rFonts w:ascii="Times New Roman" w:hAnsi="Times New Roman"/>
          <w:sz w:val="24"/>
          <w:szCs w:val="24"/>
        </w:rPr>
        <w:t>Талгарбеков</w:t>
      </w:r>
      <w:proofErr w:type="spellEnd"/>
      <w:r>
        <w:rPr>
          <w:rFonts w:ascii="Times New Roman" w:hAnsi="Times New Roman"/>
          <w:sz w:val="24"/>
          <w:szCs w:val="24"/>
        </w:rPr>
        <w:t xml:space="preserve"> М.Т.</w:t>
      </w:r>
    </w:p>
    <w:p w14:paraId="476C1197" w14:textId="77777777" w:rsidR="00AC528C" w:rsidRDefault="00000000">
      <w:pPr>
        <w:pStyle w:val="a3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Постановление может быть обжаловано в течение десяти дней в суд.</w:t>
      </w:r>
    </w:p>
    <w:p w14:paraId="17EBB6FC" w14:textId="77777777" w:rsidR="00AC528C" w:rsidRDefault="00AC528C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48D78EF4" w14:textId="77777777" w:rsidR="00AC528C" w:rsidRDefault="00000000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Судебный исполнитель</w:t>
      </w:r>
    </w:p>
    <w:p w14:paraId="10940355" w14:textId="77777777" w:rsidR="00AC528C" w:rsidRDefault="00000000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ПССИ Первомайского района города Бишкек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Талгарбеков</w:t>
      </w:r>
      <w:proofErr w:type="spellEnd"/>
      <w:r>
        <w:rPr>
          <w:rFonts w:ascii="Times New Roman" w:hAnsi="Times New Roman"/>
          <w:sz w:val="24"/>
          <w:szCs w:val="24"/>
        </w:rPr>
        <w:t xml:space="preserve"> М.Т.</w:t>
      </w:r>
    </w:p>
    <w:p w14:paraId="19507B72" w14:textId="77777777" w:rsidR="00AC528C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F9C744B" w14:textId="77777777" w:rsidR="00AC528C" w:rsidRDefault="00AC528C">
      <w:pPr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70263DB4" w14:textId="77777777" w:rsidR="00AC528C" w:rsidRDefault="00000000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01-2/Ё/2</w:t>
      </w:r>
      <w:r>
        <w:rPr>
          <w:rFonts w:ascii="Times New Roman" w:hAnsi="Times New Roman"/>
          <w:sz w:val="24"/>
          <w:szCs w:val="24"/>
        </w:rPr>
        <w:t>                                                          (ДА)</w:t>
      </w:r>
    </w:p>
    <w:p w14:paraId="061A2824" w14:textId="77777777" w:rsidR="00AC528C" w:rsidRDefault="00000000">
      <w:pPr>
        <w:spacing w:after="0" w:line="276" w:lineRule="auto"/>
        <w:ind w:left="495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 уведомлением</w:t>
      </w:r>
    </w:p>
    <w:p w14:paraId="3482A965" w14:textId="77777777" w:rsidR="00AC528C" w:rsidRDefault="00AC528C">
      <w:pPr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3A96A00" w14:textId="77777777" w:rsidR="00AC528C" w:rsidRDefault="00000000">
      <w:pPr>
        <w:spacing w:after="0"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Подразделение службы судебных исполнителей Первомайского района города Бишкек</w:t>
      </w:r>
      <w:r>
        <w:rPr>
          <w:rFonts w:ascii="Times New Roman" w:hAnsi="Times New Roman"/>
          <w:sz w:val="24"/>
          <w:szCs w:val="24"/>
        </w:rPr>
        <w:t xml:space="preserve"> направляет Вам постановление о взыскании исполнительского сбора от </w:t>
      </w:r>
      <w:r>
        <w:rPr>
          <w:rFonts w:ascii="Times New Roman" w:hAnsi="Times New Roman"/>
          <w:b/>
          <w:sz w:val="24"/>
          <w:szCs w:val="24"/>
        </w:rPr>
        <w:t>20 декабря 2023 года.</w:t>
      </w:r>
    </w:p>
    <w:p w14:paraId="65544176" w14:textId="77777777" w:rsidR="00AC528C" w:rsidRDefault="00AC528C">
      <w:pPr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C60464C" w14:textId="77777777" w:rsidR="00AC528C" w:rsidRDefault="00000000">
      <w:pPr>
        <w:spacing w:after="0"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Приложение:</w:t>
      </w:r>
      <w:r>
        <w:rPr>
          <w:rFonts w:ascii="Times New Roman" w:hAnsi="Times New Roman"/>
          <w:sz w:val="24"/>
          <w:szCs w:val="24"/>
        </w:rPr>
        <w:t xml:space="preserve"> постановление от </w:t>
      </w:r>
      <w:r>
        <w:rPr>
          <w:rFonts w:ascii="Times New Roman" w:hAnsi="Times New Roman"/>
          <w:b/>
          <w:sz w:val="24"/>
          <w:szCs w:val="24"/>
        </w:rPr>
        <w:t>20 декабря 2023 года</w:t>
      </w:r>
    </w:p>
    <w:p w14:paraId="4475CA2B" w14:textId="77777777" w:rsidR="00AC528C" w:rsidRDefault="00AC528C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75D9B77F" w14:textId="77777777" w:rsidR="00AC528C" w:rsidRDefault="00000000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Судебный исполнитель </w:t>
      </w:r>
    </w:p>
    <w:p w14:paraId="3C618836" w14:textId="77777777" w:rsidR="00AC528C" w:rsidRDefault="00000000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ПССИ Первомайского района города Бишкек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Талгарбеков</w:t>
      </w:r>
      <w:proofErr w:type="spellEnd"/>
      <w:r>
        <w:rPr>
          <w:rFonts w:ascii="Times New Roman" w:hAnsi="Times New Roman"/>
          <w:sz w:val="24"/>
          <w:szCs w:val="24"/>
        </w:rPr>
        <w:t xml:space="preserve"> М.Т.</w:t>
      </w:r>
    </w:p>
    <w:p w14:paraId="04B349E0" w14:textId="77777777" w:rsidR="00AC528C" w:rsidRDefault="00AC528C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6D25CA13" w14:textId="77777777" w:rsidR="00AC528C" w:rsidRDefault="00AC528C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5DC6217A" w14:textId="77777777" w:rsidR="00AC528C" w:rsidRDefault="00AC528C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14FF38CA" w14:textId="77777777" w:rsidR="00AC528C" w:rsidRDefault="00AC528C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1E324D57" w14:textId="77777777" w:rsidR="00AC528C" w:rsidRDefault="00AC528C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0ACDBFAD" w14:textId="77777777" w:rsidR="00AC528C" w:rsidRDefault="00AC528C">
      <w:pPr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23F04C0" w14:textId="77777777" w:rsidR="00AC528C" w:rsidRDefault="00AC528C">
      <w:pPr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6A5F65F" w14:textId="77777777" w:rsidR="00AC528C" w:rsidRDefault="00AC528C">
      <w:pPr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77E94BF6" w14:textId="77777777" w:rsidR="00AC528C" w:rsidRDefault="00000000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01-2/Ё/2</w:t>
      </w:r>
      <w:r>
        <w:rPr>
          <w:rFonts w:ascii="Times New Roman" w:hAnsi="Times New Roman"/>
          <w:sz w:val="24"/>
          <w:szCs w:val="24"/>
        </w:rPr>
        <w:t>                                                          (ДА)</w:t>
      </w:r>
    </w:p>
    <w:p w14:paraId="4C141813" w14:textId="77777777" w:rsidR="00AC528C" w:rsidRDefault="00000000">
      <w:pPr>
        <w:spacing w:after="0" w:line="276" w:lineRule="auto"/>
        <w:ind w:left="495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 уведомлением</w:t>
      </w:r>
    </w:p>
    <w:p w14:paraId="39EC668C" w14:textId="77777777" w:rsidR="00AC528C" w:rsidRDefault="00AC528C">
      <w:pPr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D26D3F0" w14:textId="77777777" w:rsidR="00AC528C" w:rsidRDefault="00000000">
      <w:pPr>
        <w:spacing w:after="0"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Подразделение службы судебных исполнителей Первомайского района города Бишкек</w:t>
      </w:r>
      <w:r>
        <w:rPr>
          <w:rFonts w:ascii="Times New Roman" w:hAnsi="Times New Roman"/>
          <w:sz w:val="24"/>
          <w:szCs w:val="24"/>
        </w:rPr>
        <w:t xml:space="preserve"> направляет Вам постановление о взыскании исполнительского сбора от </w:t>
      </w:r>
      <w:r>
        <w:rPr>
          <w:rFonts w:ascii="Times New Roman" w:hAnsi="Times New Roman"/>
          <w:b/>
          <w:sz w:val="24"/>
          <w:szCs w:val="24"/>
        </w:rPr>
        <w:t>20 декабря 2023 года</w:t>
      </w:r>
      <w:r>
        <w:rPr>
          <w:rFonts w:ascii="Times New Roman" w:hAnsi="Times New Roman"/>
          <w:sz w:val="24"/>
          <w:szCs w:val="24"/>
        </w:rPr>
        <w:t>.</w:t>
      </w:r>
    </w:p>
    <w:p w14:paraId="159D782E" w14:textId="77777777" w:rsidR="00AC528C" w:rsidRDefault="00AC528C">
      <w:pPr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51835F5" w14:textId="77777777" w:rsidR="00AC528C" w:rsidRDefault="00000000">
      <w:pPr>
        <w:spacing w:after="0"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Приложение:</w:t>
      </w:r>
      <w:r>
        <w:rPr>
          <w:rFonts w:ascii="Times New Roman" w:hAnsi="Times New Roman"/>
          <w:sz w:val="24"/>
          <w:szCs w:val="24"/>
        </w:rPr>
        <w:t xml:space="preserve"> постановление от </w:t>
      </w:r>
      <w:r>
        <w:rPr>
          <w:rFonts w:ascii="Times New Roman" w:hAnsi="Times New Roman"/>
          <w:b/>
          <w:sz w:val="24"/>
          <w:szCs w:val="24"/>
        </w:rPr>
        <w:t>20 декабря 2023 года</w:t>
      </w:r>
    </w:p>
    <w:p w14:paraId="1CDAC927" w14:textId="77777777" w:rsidR="00AC528C" w:rsidRDefault="00AC528C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1063AC25" w14:textId="77777777" w:rsidR="00AC528C" w:rsidRDefault="00000000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Судебный исполнитель </w:t>
      </w:r>
    </w:p>
    <w:p w14:paraId="70D7BD4C" w14:textId="5CCE2BD2" w:rsidR="00AC528C" w:rsidRDefault="00000000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ПССИ Первомайского района города Бишкек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Талгарбеков</w:t>
      </w:r>
      <w:proofErr w:type="spellEnd"/>
      <w:r>
        <w:rPr>
          <w:rFonts w:ascii="Times New Roman" w:hAnsi="Times New Roman"/>
          <w:sz w:val="24"/>
          <w:szCs w:val="24"/>
        </w:rPr>
        <w:t xml:space="preserve"> М.Т.</w:t>
      </w:r>
    </w:p>
    <w:p w14:paraId="38ED5A07" w14:textId="77777777" w:rsidR="00483F76" w:rsidRDefault="00483F7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7601EABB" w14:textId="77777777" w:rsidR="003533C1" w:rsidRDefault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0700783A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На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основании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предоставленного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изображения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я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распознаю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вывожу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следующий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текст</w:t>
      </w:r>
      <w:r w:rsidRPr="003533C1">
        <w:rPr>
          <w:rFonts w:ascii="Times New Roman" w:hAnsi="Times New Roman"/>
          <w:sz w:val="24"/>
          <w:szCs w:val="24"/>
        </w:rPr>
        <w:t>:</w:t>
      </w:r>
    </w:p>
    <w:p w14:paraId="3810EC10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7C3CF4FB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/>
          <w:sz w:val="24"/>
          <w:szCs w:val="24"/>
        </w:rPr>
        <w:t>---</w:t>
      </w:r>
    </w:p>
    <w:p w14:paraId="498F32D9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159E9DCE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Форма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К</w:t>
      </w:r>
      <w:r w:rsidRPr="003533C1">
        <w:rPr>
          <w:rFonts w:ascii="Times New Roman" w:hAnsi="Times New Roman"/>
          <w:sz w:val="24"/>
          <w:szCs w:val="24"/>
        </w:rPr>
        <w:t>-11</w:t>
      </w:r>
    </w:p>
    <w:p w14:paraId="01189BB1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№</w:t>
      </w:r>
      <w:r w:rsidRPr="003533C1">
        <w:rPr>
          <w:rFonts w:ascii="Times New Roman" w:hAnsi="Times New Roman"/>
          <w:sz w:val="24"/>
          <w:szCs w:val="24"/>
        </w:rPr>
        <w:t xml:space="preserve"> 01-2/39/2025</w:t>
      </w:r>
    </w:p>
    <w:p w14:paraId="28197D17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/>
          <w:sz w:val="24"/>
          <w:szCs w:val="24"/>
        </w:rPr>
        <w:t xml:space="preserve">28.03.2025 </w:t>
      </w:r>
      <w:r w:rsidRPr="003533C1">
        <w:rPr>
          <w:rFonts w:ascii="Times New Roman" w:hAnsi="Times New Roman" w:hint="eastAsia"/>
          <w:sz w:val="24"/>
          <w:szCs w:val="24"/>
        </w:rPr>
        <w:t>г</w:t>
      </w:r>
      <w:r w:rsidRPr="003533C1">
        <w:rPr>
          <w:rFonts w:ascii="Times New Roman" w:hAnsi="Times New Roman"/>
          <w:sz w:val="24"/>
          <w:szCs w:val="24"/>
        </w:rPr>
        <w:t>.</w:t>
      </w:r>
    </w:p>
    <w:p w14:paraId="74E0A023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686C60AD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ПРЕДЛОЖЕНИЕ</w:t>
      </w:r>
    </w:p>
    <w:p w14:paraId="20C5BBF8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добровольном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исполнении</w:t>
      </w:r>
    </w:p>
    <w:p w14:paraId="5CC8DAE1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2081D603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АЙТМАМБЕТОВ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Н</w:t>
      </w:r>
      <w:r w:rsidRPr="003533C1">
        <w:rPr>
          <w:rFonts w:ascii="Times New Roman" w:hAnsi="Times New Roman"/>
          <w:sz w:val="24"/>
          <w:szCs w:val="24"/>
        </w:rPr>
        <w:t xml:space="preserve">. </w:t>
      </w:r>
      <w:r w:rsidRPr="003533C1">
        <w:rPr>
          <w:rFonts w:ascii="Times New Roman" w:hAnsi="Times New Roman" w:hint="eastAsia"/>
          <w:sz w:val="24"/>
          <w:szCs w:val="24"/>
        </w:rPr>
        <w:t>К</w:t>
      </w:r>
      <w:r w:rsidRPr="003533C1">
        <w:rPr>
          <w:rFonts w:ascii="Times New Roman" w:hAnsi="Times New Roman"/>
          <w:sz w:val="24"/>
          <w:szCs w:val="24"/>
        </w:rPr>
        <w:t>.</w:t>
      </w:r>
    </w:p>
    <w:p w14:paraId="2FFBF6A0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г</w:t>
      </w:r>
      <w:r w:rsidRPr="003533C1">
        <w:rPr>
          <w:rFonts w:ascii="Times New Roman" w:hAnsi="Times New Roman"/>
          <w:sz w:val="24"/>
          <w:szCs w:val="24"/>
        </w:rPr>
        <w:t xml:space="preserve">. </w:t>
      </w:r>
      <w:r w:rsidRPr="003533C1">
        <w:rPr>
          <w:rFonts w:ascii="Times New Roman" w:hAnsi="Times New Roman" w:hint="eastAsia"/>
          <w:sz w:val="24"/>
          <w:szCs w:val="24"/>
        </w:rPr>
        <w:t>Бишкек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ул</w:t>
      </w:r>
      <w:r w:rsidRPr="003533C1">
        <w:rPr>
          <w:rFonts w:ascii="Times New Roman" w:hAnsi="Times New Roman"/>
          <w:sz w:val="24"/>
          <w:szCs w:val="24"/>
        </w:rPr>
        <w:t xml:space="preserve">. </w:t>
      </w:r>
      <w:r w:rsidRPr="003533C1">
        <w:rPr>
          <w:rFonts w:ascii="Times New Roman" w:hAnsi="Times New Roman" w:hint="eastAsia"/>
          <w:sz w:val="24"/>
          <w:szCs w:val="24"/>
        </w:rPr>
        <w:t>Лесная</w:t>
      </w:r>
      <w:r w:rsidRPr="003533C1">
        <w:rPr>
          <w:rFonts w:ascii="Times New Roman" w:hAnsi="Times New Roman"/>
          <w:sz w:val="24"/>
          <w:szCs w:val="24"/>
        </w:rPr>
        <w:t>, 12</w:t>
      </w:r>
    </w:p>
    <w:p w14:paraId="7031212D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27D2BF60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Подразделение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службы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судебных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исполнителей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ПССИ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Первомайского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района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предлагает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Вам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течение</w:t>
      </w:r>
      <w:r w:rsidRPr="003533C1">
        <w:rPr>
          <w:rFonts w:ascii="Times New Roman" w:hAnsi="Times New Roman"/>
          <w:sz w:val="24"/>
          <w:szCs w:val="24"/>
        </w:rPr>
        <w:t xml:space="preserve"> 10 (</w:t>
      </w:r>
      <w:r w:rsidRPr="003533C1">
        <w:rPr>
          <w:rFonts w:ascii="Times New Roman" w:hAnsi="Times New Roman" w:hint="eastAsia"/>
          <w:sz w:val="24"/>
          <w:szCs w:val="24"/>
        </w:rPr>
        <w:t>десяти</w:t>
      </w:r>
      <w:r w:rsidRPr="003533C1">
        <w:rPr>
          <w:rFonts w:ascii="Times New Roman" w:hAnsi="Times New Roman"/>
          <w:sz w:val="24"/>
          <w:szCs w:val="24"/>
        </w:rPr>
        <w:t xml:space="preserve">) </w:t>
      </w:r>
      <w:r w:rsidRPr="003533C1">
        <w:rPr>
          <w:rFonts w:ascii="Times New Roman" w:hAnsi="Times New Roman" w:hint="eastAsia"/>
          <w:sz w:val="24"/>
          <w:szCs w:val="24"/>
        </w:rPr>
        <w:t>рабочих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дней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исполнить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постановление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ГД</w:t>
      </w:r>
      <w:r w:rsidRPr="003533C1">
        <w:rPr>
          <w:rFonts w:ascii="Times New Roman" w:hAnsi="Times New Roman"/>
          <w:sz w:val="24"/>
          <w:szCs w:val="24"/>
        </w:rPr>
        <w:t>-11051/24</w:t>
      </w:r>
      <w:r w:rsidRPr="003533C1">
        <w:rPr>
          <w:rFonts w:ascii="Times New Roman" w:hAnsi="Times New Roman" w:hint="eastAsia"/>
          <w:sz w:val="24"/>
          <w:szCs w:val="24"/>
        </w:rPr>
        <w:t>Б</w:t>
      </w:r>
      <w:r w:rsidRPr="003533C1">
        <w:rPr>
          <w:rFonts w:ascii="Times New Roman" w:hAnsi="Times New Roman"/>
          <w:sz w:val="24"/>
          <w:szCs w:val="24"/>
        </w:rPr>
        <w:t xml:space="preserve">4 </w:t>
      </w:r>
      <w:r w:rsidRPr="003533C1">
        <w:rPr>
          <w:rFonts w:ascii="Times New Roman" w:hAnsi="Times New Roman" w:hint="eastAsia"/>
          <w:sz w:val="24"/>
          <w:szCs w:val="24"/>
        </w:rPr>
        <w:t>от</w:t>
      </w:r>
      <w:r w:rsidRPr="003533C1">
        <w:rPr>
          <w:rFonts w:ascii="Times New Roman" w:hAnsi="Times New Roman"/>
          <w:sz w:val="24"/>
          <w:szCs w:val="24"/>
        </w:rPr>
        <w:t xml:space="preserve"> 22.11.2024 </w:t>
      </w:r>
      <w:r w:rsidRPr="003533C1">
        <w:rPr>
          <w:rFonts w:ascii="Times New Roman" w:hAnsi="Times New Roman" w:hint="eastAsia"/>
          <w:sz w:val="24"/>
          <w:szCs w:val="24"/>
        </w:rPr>
        <w:t>года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выданное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Свердловским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районным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судом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взыскании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Айтмамбетова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Нарынбека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Кадырмамбетовича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пользу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ОАО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«</w:t>
      </w:r>
      <w:r w:rsidRPr="003533C1">
        <w:rPr>
          <w:rFonts w:ascii="Times New Roman" w:hAnsi="Times New Roman" w:hint="eastAsia"/>
          <w:sz w:val="24"/>
          <w:szCs w:val="24"/>
        </w:rPr>
        <w:t>Кыргызкоммерцбанк</w:t>
      </w:r>
      <w:r w:rsidRPr="003533C1">
        <w:rPr>
          <w:rFonts w:ascii="Times New Roman" w:hAnsi="Times New Roman" w:hint="eastAsia"/>
          <w:sz w:val="24"/>
          <w:szCs w:val="24"/>
        </w:rPr>
        <w:t>»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денежных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средств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размере</w:t>
      </w:r>
      <w:r w:rsidRPr="003533C1">
        <w:rPr>
          <w:rFonts w:ascii="Times New Roman" w:hAnsi="Times New Roman"/>
          <w:sz w:val="24"/>
          <w:szCs w:val="24"/>
        </w:rPr>
        <w:t xml:space="preserve"> 27 352,8 </w:t>
      </w:r>
      <w:r w:rsidRPr="003533C1">
        <w:rPr>
          <w:rFonts w:ascii="Times New Roman" w:hAnsi="Times New Roman" w:hint="eastAsia"/>
          <w:sz w:val="24"/>
          <w:szCs w:val="24"/>
        </w:rPr>
        <w:t>сома</w:t>
      </w:r>
      <w:r w:rsidRPr="003533C1">
        <w:rPr>
          <w:rFonts w:ascii="Times New Roman" w:hAnsi="Times New Roman"/>
          <w:sz w:val="24"/>
          <w:szCs w:val="24"/>
        </w:rPr>
        <w:t>.</w:t>
      </w:r>
    </w:p>
    <w:p w14:paraId="5B047B4C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55FB0001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Квитанцию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об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уплате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необходимо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предоставить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судебному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исполнителю</w:t>
      </w:r>
      <w:r w:rsidRPr="003533C1">
        <w:rPr>
          <w:rFonts w:ascii="Times New Roman" w:hAnsi="Times New Roman"/>
          <w:sz w:val="24"/>
          <w:szCs w:val="24"/>
        </w:rPr>
        <w:t>.</w:t>
      </w:r>
    </w:p>
    <w:p w14:paraId="193C07B3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2F000FA2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случае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неисполнения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добровольно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постановления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будут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исполнены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принудительном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порядке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согласно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статье</w:t>
      </w:r>
      <w:r w:rsidRPr="003533C1">
        <w:rPr>
          <w:rFonts w:ascii="Times New Roman" w:hAnsi="Times New Roman"/>
          <w:sz w:val="24"/>
          <w:szCs w:val="24"/>
        </w:rPr>
        <w:t xml:space="preserve"> 64 </w:t>
      </w:r>
      <w:r w:rsidRPr="003533C1">
        <w:rPr>
          <w:rFonts w:ascii="Times New Roman" w:hAnsi="Times New Roman" w:hint="eastAsia"/>
          <w:sz w:val="24"/>
          <w:szCs w:val="24"/>
        </w:rPr>
        <w:t>Закона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Кыргызской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Республики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«</w:t>
      </w:r>
      <w:r w:rsidRPr="003533C1">
        <w:rPr>
          <w:rFonts w:ascii="Times New Roman" w:hAnsi="Times New Roman" w:hint="eastAsia"/>
          <w:sz w:val="24"/>
          <w:szCs w:val="24"/>
        </w:rPr>
        <w:t>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статусе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судебных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исполнителей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об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исполнительном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производстве</w:t>
      </w:r>
      <w:r w:rsidRPr="003533C1">
        <w:rPr>
          <w:rFonts w:ascii="Times New Roman" w:hAnsi="Times New Roman" w:hint="eastAsia"/>
          <w:sz w:val="24"/>
          <w:szCs w:val="24"/>
        </w:rPr>
        <w:t>»</w:t>
      </w:r>
      <w:r w:rsidRPr="003533C1">
        <w:rPr>
          <w:rFonts w:ascii="Times New Roman" w:hAnsi="Times New Roman"/>
          <w:sz w:val="24"/>
          <w:szCs w:val="24"/>
        </w:rPr>
        <w:t xml:space="preserve">. </w:t>
      </w:r>
      <w:r w:rsidRPr="003533C1">
        <w:rPr>
          <w:rFonts w:ascii="Times New Roman" w:hAnsi="Times New Roman" w:hint="eastAsia"/>
          <w:sz w:val="24"/>
          <w:szCs w:val="24"/>
        </w:rPr>
        <w:t>Согласно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статей</w:t>
      </w:r>
      <w:r w:rsidRPr="003533C1">
        <w:rPr>
          <w:rFonts w:ascii="Times New Roman" w:hAnsi="Times New Roman"/>
          <w:sz w:val="24"/>
          <w:szCs w:val="24"/>
        </w:rPr>
        <w:t xml:space="preserve"> 118 </w:t>
      </w:r>
      <w:r w:rsidRPr="003533C1">
        <w:rPr>
          <w:rFonts w:ascii="Times New Roman" w:hAnsi="Times New Roman" w:hint="eastAsia"/>
          <w:sz w:val="24"/>
          <w:szCs w:val="24"/>
        </w:rPr>
        <w:t>и</w:t>
      </w:r>
      <w:r w:rsidRPr="003533C1">
        <w:rPr>
          <w:rFonts w:ascii="Times New Roman" w:hAnsi="Times New Roman"/>
          <w:sz w:val="24"/>
          <w:szCs w:val="24"/>
        </w:rPr>
        <w:t xml:space="preserve"> 129 </w:t>
      </w:r>
      <w:r w:rsidRPr="003533C1">
        <w:rPr>
          <w:rFonts w:ascii="Times New Roman" w:hAnsi="Times New Roman" w:hint="eastAsia"/>
          <w:sz w:val="24"/>
          <w:szCs w:val="24"/>
        </w:rPr>
        <w:t>Закона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Кыргызской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Республики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«</w:t>
      </w:r>
      <w:r w:rsidRPr="003533C1">
        <w:rPr>
          <w:rFonts w:ascii="Times New Roman" w:hAnsi="Times New Roman" w:hint="eastAsia"/>
          <w:sz w:val="24"/>
          <w:szCs w:val="24"/>
        </w:rPr>
        <w:t>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статусе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судебных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исполнителей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об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исполнительном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производстве</w:t>
      </w:r>
      <w:r w:rsidRPr="003533C1">
        <w:rPr>
          <w:rFonts w:ascii="Times New Roman" w:hAnsi="Times New Roman" w:hint="eastAsia"/>
          <w:sz w:val="24"/>
          <w:szCs w:val="24"/>
        </w:rPr>
        <w:t>»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бремя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расходов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совершению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исполнительных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действий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будет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возложено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на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Вас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также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будет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взыскан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исполнительский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сбор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размере</w:t>
      </w:r>
      <w:r w:rsidRPr="003533C1">
        <w:rPr>
          <w:rFonts w:ascii="Times New Roman" w:hAnsi="Times New Roman"/>
          <w:sz w:val="24"/>
          <w:szCs w:val="24"/>
        </w:rPr>
        <w:t xml:space="preserve"> 10% </w:t>
      </w:r>
      <w:r w:rsidRPr="003533C1">
        <w:rPr>
          <w:rFonts w:ascii="Times New Roman" w:hAnsi="Times New Roman" w:hint="eastAsia"/>
          <w:sz w:val="24"/>
          <w:szCs w:val="24"/>
        </w:rPr>
        <w:t>от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взыскиваемой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суммы</w:t>
      </w:r>
      <w:r w:rsidRPr="003533C1">
        <w:rPr>
          <w:rFonts w:ascii="Times New Roman" w:hAnsi="Times New Roman"/>
          <w:sz w:val="24"/>
          <w:szCs w:val="24"/>
        </w:rPr>
        <w:t>.</w:t>
      </w:r>
    </w:p>
    <w:p w14:paraId="306476C5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192D30E5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Статья</w:t>
      </w:r>
      <w:r w:rsidRPr="003533C1">
        <w:rPr>
          <w:rFonts w:ascii="Times New Roman" w:hAnsi="Times New Roman"/>
          <w:sz w:val="24"/>
          <w:szCs w:val="24"/>
        </w:rPr>
        <w:t xml:space="preserve"> 101 </w:t>
      </w:r>
      <w:r w:rsidRPr="003533C1">
        <w:rPr>
          <w:rFonts w:ascii="Times New Roman" w:hAnsi="Times New Roman" w:hint="eastAsia"/>
          <w:sz w:val="24"/>
          <w:szCs w:val="24"/>
        </w:rPr>
        <w:t>Конституции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Кыргызской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Республики</w:t>
      </w:r>
      <w:r w:rsidRPr="003533C1">
        <w:rPr>
          <w:rFonts w:ascii="Times New Roman" w:hAnsi="Times New Roman"/>
          <w:sz w:val="24"/>
          <w:szCs w:val="24"/>
        </w:rPr>
        <w:t>.</w:t>
      </w:r>
    </w:p>
    <w:p w14:paraId="75B9860C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695877CA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/>
          <w:sz w:val="24"/>
          <w:szCs w:val="24"/>
        </w:rPr>
        <w:t xml:space="preserve">1. </w:t>
      </w:r>
      <w:r w:rsidRPr="003533C1">
        <w:rPr>
          <w:rFonts w:ascii="Times New Roman" w:hAnsi="Times New Roman" w:hint="eastAsia"/>
          <w:sz w:val="24"/>
          <w:szCs w:val="24"/>
        </w:rPr>
        <w:t>Вступившие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законную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силу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акты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судов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Кыргызской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Республики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обязательны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для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всех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государственных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органов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органов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местного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самоуправления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юридических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лиц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общественных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объединений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должностных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физических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лиц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подлежат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исполнению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на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всей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территории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республики</w:t>
      </w:r>
      <w:r w:rsidRPr="003533C1">
        <w:rPr>
          <w:rFonts w:ascii="Times New Roman" w:hAnsi="Times New Roman"/>
          <w:sz w:val="24"/>
          <w:szCs w:val="24"/>
        </w:rPr>
        <w:t>.</w:t>
      </w:r>
    </w:p>
    <w:p w14:paraId="01F85CC6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/>
          <w:sz w:val="24"/>
          <w:szCs w:val="24"/>
        </w:rPr>
        <w:t xml:space="preserve">2. </w:t>
      </w:r>
      <w:r w:rsidRPr="003533C1">
        <w:rPr>
          <w:rFonts w:ascii="Times New Roman" w:hAnsi="Times New Roman" w:hint="eastAsia"/>
          <w:sz w:val="24"/>
          <w:szCs w:val="24"/>
        </w:rPr>
        <w:t>Неисполнение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ненадлежащее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исполнение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либо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воспрепятствование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исполнению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судебных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актов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также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вмешательство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деятельность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судов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влечет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установленную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законом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ответственность</w:t>
      </w:r>
      <w:r w:rsidRPr="003533C1">
        <w:rPr>
          <w:rFonts w:ascii="Times New Roman" w:hAnsi="Times New Roman"/>
          <w:sz w:val="24"/>
          <w:szCs w:val="24"/>
        </w:rPr>
        <w:t>.</w:t>
      </w:r>
    </w:p>
    <w:p w14:paraId="300BC9FC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4F5088E9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Права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обязанности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сторон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исполнительного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производства</w:t>
      </w:r>
      <w:r w:rsidRPr="003533C1">
        <w:rPr>
          <w:rFonts w:ascii="Times New Roman" w:hAnsi="Times New Roman"/>
          <w:sz w:val="24"/>
          <w:szCs w:val="24"/>
        </w:rPr>
        <w:t>:</w:t>
      </w:r>
    </w:p>
    <w:p w14:paraId="5FA1449C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48D1F913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/>
          <w:sz w:val="24"/>
          <w:szCs w:val="24"/>
        </w:rPr>
        <w:t xml:space="preserve">1. </w:t>
      </w:r>
      <w:r w:rsidRPr="003533C1">
        <w:rPr>
          <w:rFonts w:ascii="Times New Roman" w:hAnsi="Times New Roman" w:hint="eastAsia"/>
          <w:sz w:val="24"/>
          <w:szCs w:val="24"/>
        </w:rPr>
        <w:t>Стороны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исполнительного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производства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имеют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право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знакомиться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материалы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исполнительного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производства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делать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из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них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выписки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снимать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копии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представлять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дополнительные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материалы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заявлять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ходатайства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участвовать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совершении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исполнительных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действий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давать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устные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письменные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объяснения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процессе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исполнительных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действий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высказывать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свои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доводы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соображения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всем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вопросам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возникающим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ходе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исполнительного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производства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возражать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против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доводов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ходатайств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других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лиц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участвующих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исполнительном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производстве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заявлять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отводы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обжаловать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действия</w:t>
      </w:r>
      <w:r w:rsidRPr="003533C1">
        <w:rPr>
          <w:rFonts w:ascii="Times New Roman" w:hAnsi="Times New Roman"/>
          <w:sz w:val="24"/>
          <w:szCs w:val="24"/>
        </w:rPr>
        <w:t xml:space="preserve"> (</w:t>
      </w:r>
      <w:r w:rsidRPr="003533C1">
        <w:rPr>
          <w:rFonts w:ascii="Times New Roman" w:hAnsi="Times New Roman" w:hint="eastAsia"/>
          <w:sz w:val="24"/>
          <w:szCs w:val="24"/>
        </w:rPr>
        <w:t>бездействие</w:t>
      </w:r>
      <w:r w:rsidRPr="003533C1">
        <w:rPr>
          <w:rFonts w:ascii="Times New Roman" w:hAnsi="Times New Roman"/>
          <w:sz w:val="24"/>
          <w:szCs w:val="24"/>
        </w:rPr>
        <w:t xml:space="preserve">) </w:t>
      </w:r>
      <w:r w:rsidRPr="003533C1">
        <w:rPr>
          <w:rFonts w:ascii="Times New Roman" w:hAnsi="Times New Roman" w:hint="eastAsia"/>
          <w:sz w:val="24"/>
          <w:szCs w:val="24"/>
        </w:rPr>
        <w:t>или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акты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судебного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исполнителя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вопросам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исполнительного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производства</w:t>
      </w:r>
      <w:r w:rsidRPr="003533C1">
        <w:rPr>
          <w:rFonts w:ascii="Times New Roman" w:hAnsi="Times New Roman"/>
          <w:sz w:val="24"/>
          <w:szCs w:val="24"/>
        </w:rPr>
        <w:t>.</w:t>
      </w:r>
    </w:p>
    <w:p w14:paraId="3A4D3707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/>
          <w:sz w:val="24"/>
          <w:szCs w:val="24"/>
        </w:rPr>
        <w:t xml:space="preserve">2. </w:t>
      </w:r>
      <w:r w:rsidRPr="003533C1">
        <w:rPr>
          <w:rFonts w:ascii="Times New Roman" w:hAnsi="Times New Roman" w:hint="eastAsia"/>
          <w:sz w:val="24"/>
          <w:szCs w:val="24"/>
        </w:rPr>
        <w:t>Стороны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исполнительного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производства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обязаны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добросовестно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пользоваться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всеми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предоставленными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им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правами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также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выполнять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требования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законодательства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Кыргызской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Республики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об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исполнительном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производстве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содействовать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исполнению</w:t>
      </w:r>
      <w:r w:rsidRPr="003533C1">
        <w:rPr>
          <w:rFonts w:ascii="Times New Roman" w:hAnsi="Times New Roman"/>
          <w:sz w:val="24"/>
          <w:szCs w:val="24"/>
        </w:rPr>
        <w:t>.</w:t>
      </w:r>
    </w:p>
    <w:p w14:paraId="3F44DB50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4F9E68C0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Судебный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исполнитель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ПССИ</w:t>
      </w:r>
    </w:p>
    <w:p w14:paraId="0B255BAE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ПССИ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Первомайского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района</w:t>
      </w:r>
      <w:r w:rsidRPr="003533C1">
        <w:rPr>
          <w:rFonts w:ascii="Times New Roman" w:hAnsi="Times New Roman"/>
          <w:sz w:val="24"/>
          <w:szCs w:val="24"/>
        </w:rPr>
        <w:t>:</w:t>
      </w:r>
    </w:p>
    <w:p w14:paraId="333AD217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г</w:t>
      </w:r>
      <w:r w:rsidRPr="003533C1">
        <w:rPr>
          <w:rFonts w:ascii="Times New Roman" w:hAnsi="Times New Roman"/>
          <w:sz w:val="24"/>
          <w:szCs w:val="24"/>
        </w:rPr>
        <w:t xml:space="preserve">. </w:t>
      </w:r>
      <w:r w:rsidRPr="003533C1">
        <w:rPr>
          <w:rFonts w:ascii="Times New Roman" w:hAnsi="Times New Roman" w:hint="eastAsia"/>
          <w:sz w:val="24"/>
          <w:szCs w:val="24"/>
        </w:rPr>
        <w:t>Бишкек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ул</w:t>
      </w:r>
      <w:r w:rsidRPr="003533C1">
        <w:rPr>
          <w:rFonts w:ascii="Times New Roman" w:hAnsi="Times New Roman"/>
          <w:sz w:val="24"/>
          <w:szCs w:val="24"/>
        </w:rPr>
        <w:t xml:space="preserve">. </w:t>
      </w:r>
      <w:r w:rsidRPr="003533C1">
        <w:rPr>
          <w:rFonts w:ascii="Times New Roman" w:hAnsi="Times New Roman" w:hint="eastAsia"/>
          <w:sz w:val="24"/>
          <w:szCs w:val="24"/>
        </w:rPr>
        <w:t>Абдрахманова</w:t>
      </w:r>
      <w:r w:rsidRPr="003533C1">
        <w:rPr>
          <w:rFonts w:ascii="Times New Roman" w:hAnsi="Times New Roman"/>
          <w:sz w:val="24"/>
          <w:szCs w:val="24"/>
        </w:rPr>
        <w:t>, 132</w:t>
      </w:r>
    </w:p>
    <w:p w14:paraId="729A98D0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2FE56950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Темирбаев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Мирлан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Сактанбекович</w:t>
      </w:r>
    </w:p>
    <w:p w14:paraId="0F05DE62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6F31118B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/>
          <w:sz w:val="24"/>
          <w:szCs w:val="24"/>
        </w:rPr>
        <w:t>---</w:t>
      </w:r>
    </w:p>
    <w:p w14:paraId="487AE753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2E092F4C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Примечание</w:t>
      </w:r>
      <w:r w:rsidRPr="003533C1">
        <w:rPr>
          <w:rFonts w:ascii="Times New Roman" w:hAnsi="Times New Roman"/>
          <w:sz w:val="24"/>
          <w:szCs w:val="24"/>
        </w:rPr>
        <w:t>:</w:t>
      </w:r>
    </w:p>
    <w:p w14:paraId="31684FC6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09C93E9E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·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тексте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исправлены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опечатки</w:t>
      </w:r>
      <w:r w:rsidRPr="003533C1">
        <w:rPr>
          <w:rFonts w:ascii="Times New Roman" w:hAnsi="Times New Roman"/>
          <w:sz w:val="24"/>
          <w:szCs w:val="24"/>
        </w:rPr>
        <w:t xml:space="preserve"> (</w:t>
      </w:r>
      <w:r w:rsidRPr="003533C1">
        <w:rPr>
          <w:rFonts w:ascii="Times New Roman" w:hAnsi="Times New Roman" w:hint="eastAsia"/>
          <w:sz w:val="24"/>
          <w:szCs w:val="24"/>
        </w:rPr>
        <w:t>например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«</w:t>
      </w:r>
      <w:r w:rsidRPr="003533C1">
        <w:rPr>
          <w:rFonts w:ascii="Times New Roman" w:hAnsi="Times New Roman" w:hint="eastAsia"/>
          <w:sz w:val="24"/>
          <w:szCs w:val="24"/>
        </w:rPr>
        <w:t>ком</w:t>
      </w:r>
      <w:r w:rsidRPr="003533C1">
        <w:rPr>
          <w:rFonts w:ascii="Times New Roman" w:hAnsi="Times New Roman" w:hint="eastAsia"/>
          <w:sz w:val="24"/>
          <w:szCs w:val="24"/>
        </w:rPr>
        <w:t>»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на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«</w:t>
      </w:r>
      <w:r w:rsidRPr="003533C1">
        <w:rPr>
          <w:rFonts w:ascii="Times New Roman" w:hAnsi="Times New Roman" w:hint="eastAsia"/>
          <w:sz w:val="24"/>
          <w:szCs w:val="24"/>
        </w:rPr>
        <w:t>сом</w:t>
      </w:r>
      <w:r w:rsidRPr="003533C1">
        <w:rPr>
          <w:rFonts w:ascii="Times New Roman" w:hAnsi="Times New Roman" w:hint="eastAsia"/>
          <w:sz w:val="24"/>
          <w:szCs w:val="24"/>
        </w:rPr>
        <w:t>»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«</w:t>
      </w:r>
      <w:r w:rsidRPr="003533C1">
        <w:rPr>
          <w:rFonts w:ascii="Times New Roman" w:hAnsi="Times New Roman" w:hint="eastAsia"/>
          <w:sz w:val="24"/>
          <w:szCs w:val="24"/>
        </w:rPr>
        <w:t>Абарахманова</w:t>
      </w:r>
      <w:r w:rsidRPr="003533C1">
        <w:rPr>
          <w:rFonts w:ascii="Times New Roman" w:hAnsi="Times New Roman" w:hint="eastAsia"/>
          <w:sz w:val="24"/>
          <w:szCs w:val="24"/>
        </w:rPr>
        <w:t>»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на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«</w:t>
      </w:r>
      <w:r w:rsidRPr="003533C1">
        <w:rPr>
          <w:rFonts w:ascii="Times New Roman" w:hAnsi="Times New Roman" w:hint="eastAsia"/>
          <w:sz w:val="24"/>
          <w:szCs w:val="24"/>
        </w:rPr>
        <w:t>Абдрахманова</w:t>
      </w:r>
      <w:r w:rsidRPr="003533C1">
        <w:rPr>
          <w:rFonts w:ascii="Times New Roman" w:hAnsi="Times New Roman" w:hint="eastAsia"/>
          <w:sz w:val="24"/>
          <w:szCs w:val="24"/>
        </w:rPr>
        <w:t>»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«</w:t>
      </w:r>
      <w:r w:rsidRPr="003533C1">
        <w:rPr>
          <w:rFonts w:ascii="Times New Roman" w:hAnsi="Times New Roman" w:hint="eastAsia"/>
          <w:sz w:val="24"/>
          <w:szCs w:val="24"/>
        </w:rPr>
        <w:t>Сактаибекович</w:t>
      </w:r>
      <w:r w:rsidRPr="003533C1">
        <w:rPr>
          <w:rFonts w:ascii="Times New Roman" w:hAnsi="Times New Roman" w:hint="eastAsia"/>
          <w:sz w:val="24"/>
          <w:szCs w:val="24"/>
        </w:rPr>
        <w:t>»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на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«</w:t>
      </w:r>
      <w:r w:rsidRPr="003533C1">
        <w:rPr>
          <w:rFonts w:ascii="Times New Roman" w:hAnsi="Times New Roman" w:hint="eastAsia"/>
          <w:sz w:val="24"/>
          <w:szCs w:val="24"/>
        </w:rPr>
        <w:t>Сактанбекович</w:t>
      </w:r>
      <w:r w:rsidRPr="003533C1">
        <w:rPr>
          <w:rFonts w:ascii="Times New Roman" w:hAnsi="Times New Roman" w:hint="eastAsia"/>
          <w:sz w:val="24"/>
          <w:szCs w:val="24"/>
        </w:rPr>
        <w:t>»</w:t>
      </w:r>
      <w:r w:rsidRPr="003533C1">
        <w:rPr>
          <w:rFonts w:ascii="Times New Roman" w:hAnsi="Times New Roman"/>
          <w:sz w:val="24"/>
          <w:szCs w:val="24"/>
        </w:rPr>
        <w:t>).</w:t>
      </w:r>
    </w:p>
    <w:p w14:paraId="0873E528" w14:textId="77777777" w:rsidR="003533C1" w:rsidRPr="003533C1" w:rsidRDefault="003533C1" w:rsidP="003533C1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·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Уточнены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наименования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организаций</w:t>
      </w:r>
      <w:r w:rsidRPr="003533C1">
        <w:rPr>
          <w:rFonts w:ascii="Times New Roman" w:hAnsi="Times New Roman"/>
          <w:sz w:val="24"/>
          <w:szCs w:val="24"/>
        </w:rPr>
        <w:t xml:space="preserve">, </w:t>
      </w:r>
      <w:r w:rsidRPr="003533C1">
        <w:rPr>
          <w:rFonts w:ascii="Times New Roman" w:hAnsi="Times New Roman" w:hint="eastAsia"/>
          <w:sz w:val="24"/>
          <w:szCs w:val="24"/>
        </w:rPr>
        <w:t>адреса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и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суммы</w:t>
      </w:r>
      <w:r w:rsidRPr="003533C1">
        <w:rPr>
          <w:rFonts w:ascii="Times New Roman" w:hAnsi="Times New Roman"/>
          <w:sz w:val="24"/>
          <w:szCs w:val="24"/>
        </w:rPr>
        <w:t>.</w:t>
      </w:r>
    </w:p>
    <w:p w14:paraId="1F85F13E" w14:textId="612AD405" w:rsidR="00AC528C" w:rsidRDefault="003533C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3533C1">
        <w:rPr>
          <w:rFonts w:ascii="Times New Roman" w:hAnsi="Times New Roman" w:hint="eastAsia"/>
          <w:sz w:val="24"/>
          <w:szCs w:val="24"/>
        </w:rPr>
        <w:t>·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Данные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приведены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структурированном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виде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для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удобства</w:t>
      </w:r>
      <w:r w:rsidRPr="003533C1">
        <w:rPr>
          <w:rFonts w:ascii="Times New Roman" w:hAnsi="Times New Roman"/>
          <w:sz w:val="24"/>
          <w:szCs w:val="24"/>
        </w:rPr>
        <w:t xml:space="preserve"> </w:t>
      </w:r>
      <w:r w:rsidRPr="003533C1">
        <w:rPr>
          <w:rFonts w:ascii="Times New Roman" w:hAnsi="Times New Roman" w:hint="eastAsia"/>
          <w:sz w:val="24"/>
          <w:szCs w:val="24"/>
        </w:rPr>
        <w:t>чтения</w:t>
      </w:r>
      <w:r w:rsidRPr="003533C1">
        <w:rPr>
          <w:rFonts w:ascii="Times New Roman" w:hAnsi="Times New Roman"/>
          <w:sz w:val="24"/>
          <w:szCs w:val="24"/>
        </w:rPr>
        <w:t>.</w:t>
      </w:r>
    </w:p>
    <w:sectPr w:rsidR="00AC52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8FAF6" w14:textId="77777777" w:rsidR="009365B8" w:rsidRDefault="009365B8">
      <w:pPr>
        <w:spacing w:line="240" w:lineRule="auto"/>
      </w:pPr>
      <w:r>
        <w:separator/>
      </w:r>
    </w:p>
  </w:endnote>
  <w:endnote w:type="continuationSeparator" w:id="0">
    <w:p w14:paraId="6A031B10" w14:textId="77777777" w:rsidR="009365B8" w:rsidRDefault="009365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16789" w14:textId="77777777" w:rsidR="009365B8" w:rsidRDefault="009365B8">
      <w:pPr>
        <w:spacing w:after="0"/>
      </w:pPr>
      <w:r>
        <w:separator/>
      </w:r>
    </w:p>
  </w:footnote>
  <w:footnote w:type="continuationSeparator" w:id="0">
    <w:p w14:paraId="6795A12B" w14:textId="77777777" w:rsidR="009365B8" w:rsidRDefault="009365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B4C"/>
    <w:multiLevelType w:val="multilevel"/>
    <w:tmpl w:val="01DA3B4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447949"/>
    <w:multiLevelType w:val="multilevel"/>
    <w:tmpl w:val="074479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12512"/>
    <w:multiLevelType w:val="multilevel"/>
    <w:tmpl w:val="3161251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606BCD"/>
    <w:multiLevelType w:val="multilevel"/>
    <w:tmpl w:val="43606BC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F250B"/>
    <w:multiLevelType w:val="multilevel"/>
    <w:tmpl w:val="450F250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EA2197"/>
    <w:multiLevelType w:val="multilevel"/>
    <w:tmpl w:val="65EA219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8A0C40"/>
    <w:multiLevelType w:val="multilevel"/>
    <w:tmpl w:val="718A0C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4518FA"/>
    <w:multiLevelType w:val="multilevel"/>
    <w:tmpl w:val="724518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317BFC"/>
    <w:multiLevelType w:val="multilevel"/>
    <w:tmpl w:val="76317BF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5298332">
    <w:abstractNumId w:val="5"/>
  </w:num>
  <w:num w:numId="2" w16cid:durableId="1196308944">
    <w:abstractNumId w:val="3"/>
  </w:num>
  <w:num w:numId="3" w16cid:durableId="1507598050">
    <w:abstractNumId w:val="1"/>
  </w:num>
  <w:num w:numId="4" w16cid:durableId="590044872">
    <w:abstractNumId w:val="2"/>
  </w:num>
  <w:num w:numId="5" w16cid:durableId="100805521">
    <w:abstractNumId w:val="6"/>
  </w:num>
  <w:num w:numId="6" w16cid:durableId="606156918">
    <w:abstractNumId w:val="7"/>
  </w:num>
  <w:num w:numId="7" w16cid:durableId="1823619690">
    <w:abstractNumId w:val="0"/>
  </w:num>
  <w:num w:numId="8" w16cid:durableId="738527554">
    <w:abstractNumId w:val="8"/>
  </w:num>
  <w:num w:numId="9" w16cid:durableId="1530304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F17"/>
    <w:rsid w:val="00077FE5"/>
    <w:rsid w:val="0009541B"/>
    <w:rsid w:val="001B0F76"/>
    <w:rsid w:val="002C5E1B"/>
    <w:rsid w:val="0034184A"/>
    <w:rsid w:val="003533C1"/>
    <w:rsid w:val="00376E28"/>
    <w:rsid w:val="003B077E"/>
    <w:rsid w:val="00483F76"/>
    <w:rsid w:val="004B220A"/>
    <w:rsid w:val="00542B89"/>
    <w:rsid w:val="005D3A57"/>
    <w:rsid w:val="00651A2A"/>
    <w:rsid w:val="0065322E"/>
    <w:rsid w:val="00675BB0"/>
    <w:rsid w:val="00701731"/>
    <w:rsid w:val="007210B5"/>
    <w:rsid w:val="00723206"/>
    <w:rsid w:val="007E43D3"/>
    <w:rsid w:val="00835F3F"/>
    <w:rsid w:val="008C698F"/>
    <w:rsid w:val="008E4AC7"/>
    <w:rsid w:val="00930894"/>
    <w:rsid w:val="009365B8"/>
    <w:rsid w:val="0093675E"/>
    <w:rsid w:val="00946456"/>
    <w:rsid w:val="0095557F"/>
    <w:rsid w:val="00962539"/>
    <w:rsid w:val="00AA5D18"/>
    <w:rsid w:val="00AC528C"/>
    <w:rsid w:val="00BF0A4C"/>
    <w:rsid w:val="00C8050E"/>
    <w:rsid w:val="00CC7D75"/>
    <w:rsid w:val="00CE1319"/>
    <w:rsid w:val="00CF682B"/>
    <w:rsid w:val="00D00132"/>
    <w:rsid w:val="00D05F17"/>
    <w:rsid w:val="00D14F30"/>
    <w:rsid w:val="00E30638"/>
    <w:rsid w:val="00E74230"/>
    <w:rsid w:val="00E95D87"/>
    <w:rsid w:val="00E9742C"/>
    <w:rsid w:val="00FD6CA3"/>
    <w:rsid w:val="00FF646E"/>
    <w:rsid w:val="47D429F4"/>
    <w:rsid w:val="7DDE0CBC"/>
    <w:rsid w:val="7E71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A8DCD6"/>
  <w15:docId w15:val="{34E71AE6-5F31-464A-8439-24C0BAB3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si\Desktop\&#1084;&#1072;&#1088;&#1089;\&#1096;&#1072;&#1073;&#1083;&#1086;&#1085;%20&#1086;&#1075;&#1088;&#1072;&#1085;&#1080;&#1095;&#1077;&#1085;&#1080;&#1077;.dot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шаблон%20ограничение.dot</Template>
  <TotalTime>211</TotalTime>
  <Pages>1</Pages>
  <Words>2077</Words>
  <Characters>11841</Characters>
  <Application>Microsoft Office Word</Application>
  <DocSecurity>0</DocSecurity>
  <Lines>98</Lines>
  <Paragraphs>27</Paragraphs>
  <ScaleCrop>false</ScaleCrop>
  <Company>SPecialiST RePack</Company>
  <LinksUpToDate>false</LinksUpToDate>
  <CharactersWithSpaces>13891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Нурланбек Калыгулов</dc:creator>
  <cp:lastModifiedBy>Нурланбек Калыгулов</cp:lastModifiedBy>
  <cp:revision>14</cp:revision>
  <dcterms:created xsi:type="dcterms:W3CDTF">2024-09-23T06:50:00Z</dcterms:created>
  <dcterms:modified xsi:type="dcterms:W3CDTF">2025-08-30T11:13:00Z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E6DE82CF4681421B9356FBEDCBE4ED80_12</vt:lpwstr>
  </property>
</Properties>
</file>